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text" w:horzAnchor="page" w:tblpX="826" w:tblpY="-220"/>
        <w:tblW w:w="0" w:type="auto"/>
        <w:tblLook w:val="04A0" w:firstRow="1" w:lastRow="0" w:firstColumn="1" w:lastColumn="0" w:noHBand="0" w:noVBand="1"/>
      </w:tblPr>
      <w:tblGrid>
        <w:gridCol w:w="6158"/>
      </w:tblGrid>
      <w:tr w:rsidR="00966D31" w14:paraId="71C3A921" w14:textId="77777777" w:rsidTr="00252237">
        <w:trPr>
          <w:trHeight w:val="1601"/>
        </w:trPr>
        <w:tc>
          <w:tcPr>
            <w:tcW w:w="6158" w:type="dxa"/>
            <w:tcBorders>
              <w:top w:val="nil"/>
              <w:left w:val="nil"/>
              <w:bottom w:val="nil"/>
              <w:right w:val="nil"/>
            </w:tcBorders>
          </w:tcPr>
          <w:p w14:paraId="7FA4D671" w14:textId="5543C447" w:rsidR="00966D31" w:rsidRPr="00707E89" w:rsidRDefault="004309A0" w:rsidP="00252237">
            <w:pPr>
              <w:pStyle w:val="Ttulo1"/>
            </w:pPr>
            <w:r>
              <w:t>Dual Boot</w:t>
            </w:r>
          </w:p>
        </w:tc>
      </w:tr>
    </w:tbl>
    <w:p w14:paraId="1ABE3A3B" w14:textId="31233F8C" w:rsidR="00971E73" w:rsidRPr="00966D31" w:rsidRDefault="00966D31" w:rsidP="004309A0">
      <w:pPr>
        <w:rPr>
          <w:sz w:val="64"/>
          <w:szCs w:val="64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4ABFC43" wp14:editId="4A73859C">
                <wp:simplePos x="0" y="0"/>
                <wp:positionH relativeFrom="column">
                  <wp:posOffset>-1078378</wp:posOffset>
                </wp:positionH>
                <wp:positionV relativeFrom="paragraph">
                  <wp:posOffset>-890905</wp:posOffset>
                </wp:positionV>
                <wp:extent cx="7782560" cy="10737215"/>
                <wp:effectExtent l="0" t="0" r="8890" b="6985"/>
                <wp:wrapNone/>
                <wp:docPr id="1102469230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2560" cy="10737215"/>
                          <a:chOff x="0" y="0"/>
                          <a:chExt cx="7783032" cy="10737525"/>
                        </a:xfrm>
                      </wpg:grpSpPr>
                      <wps:wsp>
                        <wps:cNvPr id="3" name="Forma"/>
                        <wps:cNvSpPr/>
                        <wps:spPr>
                          <a:xfrm>
                            <a:off x="10632" y="2764465"/>
                            <a:ext cx="5846445" cy="7973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ángulo"/>
                        <wps:cNvSpPr/>
                        <wps:spPr>
                          <a:xfrm>
                            <a:off x="0" y="2169042"/>
                            <a:ext cx="3908425" cy="8308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5778328" name="Forma"/>
                        <wps:cNvSpPr/>
                        <wps:spPr>
                          <a:xfrm>
                            <a:off x="10632" y="0"/>
                            <a:ext cx="7772400" cy="96094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FA0B3" id="Grupo 1" o:spid="_x0000_s1026" style="position:absolute;margin-left:-84.9pt;margin-top:-70.15pt;width:612.8pt;height:845.45pt;z-index:251661312" coordsize="77830,10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">
                <v:shape id="Forma" o:spid="_x0000_s1027" style="position:absolute;left:106;top:27644;width:58464;height:7973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3223,3986530;2923223,3986530;2923223,3986530;2923223,3986530" o:connectangles="0,90,180,270"/>
                </v:shape>
                <v:shape id="Triángulo" o:spid="_x0000_s1028" style="position:absolute;top:21690;width:39084;height:8309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4213,4154488;1954213,4154488;1954213,4154488;1954213,4154488" o:connectangles="0,90,180,270"/>
                </v:shape>
                <v:shape id="Forma" o:spid="_x0000_s1029" style="position:absolute;left:106;width:77724;height:9609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6200,4804728;3886200,4804728;3886200,4804728;3886200,4804728" o:connectangles="0,90,180,270"/>
                </v:shape>
              </v:group>
            </w:pict>
          </mc:Fallback>
        </mc:AlternateContent>
      </w:r>
    </w:p>
    <w:p w14:paraId="0B8185F0" w14:textId="3984A7B9" w:rsidR="00966D31" w:rsidRDefault="00966D31" w:rsidP="004309A0"/>
    <w:p w14:paraId="300612BD" w14:textId="43E80868" w:rsidR="00707E89" w:rsidRPr="00707E89" w:rsidRDefault="00966D31" w:rsidP="004309A0">
      <w:r>
        <w:br w:type="page"/>
      </w:r>
    </w:p>
    <w:sdt>
      <w:sdtPr>
        <w:rPr>
          <w:rFonts w:eastAsiaTheme="minorHAnsi" w:cstheme="minorBidi"/>
          <w:b w:val="0"/>
          <w:color w:val="auto"/>
          <w:sz w:val="48"/>
          <w:szCs w:val="48"/>
        </w:rPr>
        <w:id w:val="79457466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24E4A45" w14:textId="77777777" w:rsidR="00252237" w:rsidRDefault="00252237" w:rsidP="00252237">
          <w:pPr>
            <w:pStyle w:val="Ttulo3"/>
            <w:rPr>
              <w:rFonts w:eastAsiaTheme="minorHAnsi" w:cstheme="minorBidi"/>
              <w:color w:val="auto"/>
              <w:sz w:val="48"/>
              <w:szCs w:val="48"/>
            </w:rPr>
          </w:pPr>
        </w:p>
        <w:p w14:paraId="64A2994A" w14:textId="77777777" w:rsidR="00252237" w:rsidRDefault="00252237" w:rsidP="00252237">
          <w:pPr>
            <w:pStyle w:val="Ttulo3"/>
            <w:rPr>
              <w:rFonts w:eastAsiaTheme="minorHAnsi" w:cstheme="minorBidi"/>
              <w:color w:val="auto"/>
              <w:sz w:val="48"/>
              <w:szCs w:val="48"/>
            </w:rPr>
          </w:pPr>
        </w:p>
        <w:p w14:paraId="64A27D20" w14:textId="00840AE5" w:rsidR="00707E89" w:rsidRDefault="00707E89" w:rsidP="00252237">
          <w:pPr>
            <w:pStyle w:val="Ttulo3"/>
          </w:pPr>
          <w:bookmarkStart w:id="0" w:name="_Toc157453388"/>
          <w:r>
            <w:t>Í</w:t>
          </w:r>
          <w:r w:rsidRPr="00707E89">
            <w:t>ndice</w:t>
          </w:r>
          <w:bookmarkEnd w:id="0"/>
        </w:p>
        <w:p w14:paraId="6C11EE3B" w14:textId="77777777" w:rsidR="001739BC" w:rsidRPr="001739BC" w:rsidRDefault="001739BC" w:rsidP="001739BC">
          <w:pPr>
            <w:rPr>
              <w:lang w:eastAsia="es-ES"/>
            </w:rPr>
          </w:pPr>
        </w:p>
        <w:p w14:paraId="51ADDA27" w14:textId="2822C914" w:rsidR="00252237" w:rsidRDefault="00707E89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453388" w:history="1">
            <w:r w:rsidR="00252237" w:rsidRPr="00836D1E">
              <w:rPr>
                <w:rStyle w:val="Hipervnculo"/>
              </w:rPr>
              <w:t>Índice</w:t>
            </w:r>
            <w:r w:rsidR="00252237">
              <w:rPr>
                <w:webHidden/>
              </w:rPr>
              <w:tab/>
            </w:r>
            <w:r w:rsidR="00252237">
              <w:rPr>
                <w:webHidden/>
              </w:rPr>
              <w:fldChar w:fldCharType="begin"/>
            </w:r>
            <w:r w:rsidR="00252237">
              <w:rPr>
                <w:webHidden/>
              </w:rPr>
              <w:instrText xml:space="preserve"> PAGEREF _Toc157453388 \h </w:instrText>
            </w:r>
            <w:r w:rsidR="00252237">
              <w:rPr>
                <w:webHidden/>
              </w:rPr>
            </w:r>
            <w:r w:rsidR="00252237">
              <w:rPr>
                <w:webHidden/>
              </w:rPr>
              <w:fldChar w:fldCharType="separate"/>
            </w:r>
            <w:r w:rsidR="00252237">
              <w:rPr>
                <w:webHidden/>
              </w:rPr>
              <w:t>2</w:t>
            </w:r>
            <w:r w:rsidR="00252237">
              <w:rPr>
                <w:webHidden/>
              </w:rPr>
              <w:fldChar w:fldCharType="end"/>
            </w:r>
          </w:hyperlink>
        </w:p>
        <w:p w14:paraId="1596D89F" w14:textId="5DDB6869" w:rsidR="00252237" w:rsidRDefault="00000000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sz w:val="22"/>
              <w:szCs w:val="22"/>
              <w:lang w:eastAsia="es-ES"/>
            </w:rPr>
          </w:pPr>
          <w:hyperlink w:anchor="_Toc157453389" w:history="1">
            <w:r w:rsidR="00252237" w:rsidRPr="00836D1E">
              <w:rPr>
                <w:rStyle w:val="Hipervnculo"/>
              </w:rPr>
              <w:t>Instalacion de Win10</w:t>
            </w:r>
            <w:r w:rsidR="00252237">
              <w:rPr>
                <w:webHidden/>
              </w:rPr>
              <w:tab/>
            </w:r>
            <w:r w:rsidR="00252237">
              <w:rPr>
                <w:webHidden/>
              </w:rPr>
              <w:fldChar w:fldCharType="begin"/>
            </w:r>
            <w:r w:rsidR="00252237">
              <w:rPr>
                <w:webHidden/>
              </w:rPr>
              <w:instrText xml:space="preserve"> PAGEREF _Toc157453389 \h </w:instrText>
            </w:r>
            <w:r w:rsidR="00252237">
              <w:rPr>
                <w:webHidden/>
              </w:rPr>
            </w:r>
            <w:r w:rsidR="00252237">
              <w:rPr>
                <w:webHidden/>
              </w:rPr>
              <w:fldChar w:fldCharType="separate"/>
            </w:r>
            <w:r w:rsidR="00252237">
              <w:rPr>
                <w:webHidden/>
              </w:rPr>
              <w:t>3</w:t>
            </w:r>
            <w:r w:rsidR="00252237">
              <w:rPr>
                <w:webHidden/>
              </w:rPr>
              <w:fldChar w:fldCharType="end"/>
            </w:r>
          </w:hyperlink>
        </w:p>
        <w:p w14:paraId="5701060E" w14:textId="0311EF4F" w:rsidR="00252237" w:rsidRDefault="00000000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sz w:val="22"/>
              <w:szCs w:val="22"/>
              <w:lang w:eastAsia="es-ES"/>
            </w:rPr>
          </w:pPr>
          <w:hyperlink w:anchor="_Toc157453390" w:history="1">
            <w:r w:rsidR="00252237" w:rsidRPr="00836D1E">
              <w:rPr>
                <w:rStyle w:val="Hipervnculo"/>
              </w:rPr>
              <w:t>Creando la partición</w:t>
            </w:r>
            <w:r w:rsidR="00252237">
              <w:rPr>
                <w:webHidden/>
              </w:rPr>
              <w:tab/>
            </w:r>
            <w:r w:rsidR="00252237">
              <w:rPr>
                <w:webHidden/>
              </w:rPr>
              <w:fldChar w:fldCharType="begin"/>
            </w:r>
            <w:r w:rsidR="00252237">
              <w:rPr>
                <w:webHidden/>
              </w:rPr>
              <w:instrText xml:space="preserve"> PAGEREF _Toc157453390 \h </w:instrText>
            </w:r>
            <w:r w:rsidR="00252237">
              <w:rPr>
                <w:webHidden/>
              </w:rPr>
            </w:r>
            <w:r w:rsidR="00252237">
              <w:rPr>
                <w:webHidden/>
              </w:rPr>
              <w:fldChar w:fldCharType="separate"/>
            </w:r>
            <w:r w:rsidR="00252237">
              <w:rPr>
                <w:webHidden/>
              </w:rPr>
              <w:t>5</w:t>
            </w:r>
            <w:r w:rsidR="00252237">
              <w:rPr>
                <w:webHidden/>
              </w:rPr>
              <w:fldChar w:fldCharType="end"/>
            </w:r>
          </w:hyperlink>
        </w:p>
        <w:p w14:paraId="48A7302E" w14:textId="5D522D10" w:rsidR="00707E89" w:rsidRDefault="00707E89" w:rsidP="004309A0">
          <w:r>
            <w:fldChar w:fldCharType="end"/>
          </w:r>
        </w:p>
      </w:sdtContent>
    </w:sdt>
    <w:p w14:paraId="35985B35" w14:textId="1EC34050" w:rsidR="00707E89" w:rsidRDefault="00707E89" w:rsidP="004309A0">
      <w:r>
        <w:br w:type="page"/>
      </w:r>
    </w:p>
    <w:p w14:paraId="43870FF0" w14:textId="77777777" w:rsidR="00707E89" w:rsidRDefault="00707E89" w:rsidP="004309A0"/>
    <w:p w14:paraId="1156535E" w14:textId="12BD2BE4" w:rsidR="00966D31" w:rsidRPr="001739BC" w:rsidRDefault="004309A0" w:rsidP="001739BC">
      <w:pPr>
        <w:pStyle w:val="Ttulo3"/>
      </w:pPr>
      <w:bookmarkStart w:id="1" w:name="_Toc157453389"/>
      <w:r w:rsidRPr="001739BC">
        <w:t>Instalacion de Win10</w:t>
      </w:r>
      <w:bookmarkEnd w:id="1"/>
    </w:p>
    <w:p w14:paraId="3D675FF0" w14:textId="3170CC31" w:rsidR="00707E89" w:rsidRDefault="00707E89" w:rsidP="004309A0"/>
    <w:p w14:paraId="4F563EBA" w14:textId="77777777" w:rsidR="004309A0" w:rsidRDefault="004309A0" w:rsidP="004309A0"/>
    <w:p w14:paraId="26CD2C65" w14:textId="132F1E58" w:rsidR="004309A0" w:rsidRDefault="004309A0" w:rsidP="004309A0">
      <w:r>
        <w:t>Lo primero que haremos será crear la maquina virtual de windows 10, para esto ejecutamos Virtual Box y le damos a crear maquina, añadimos la iso de win 10 que Manuel nos ha pasado amablemente y aceptamos la configuracion</w:t>
      </w:r>
    </w:p>
    <w:p w14:paraId="11ABD164" w14:textId="77777777" w:rsidR="004309A0" w:rsidRDefault="004309A0" w:rsidP="004309A0"/>
    <w:p w14:paraId="5825EEB2" w14:textId="078C9E62" w:rsidR="004309A0" w:rsidRDefault="004309A0" w:rsidP="004309A0">
      <w:pPr>
        <w:jc w:val="center"/>
      </w:pPr>
      <w:r w:rsidRPr="004309A0">
        <w:drawing>
          <wp:inline distT="0" distB="0" distL="0" distR="0" wp14:anchorId="0E687F79" wp14:editId="0839EE1F">
            <wp:extent cx="4248150" cy="2196673"/>
            <wp:effectExtent l="0" t="0" r="0" b="0"/>
            <wp:docPr id="11751392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392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563" cy="22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B9CB" w14:textId="22787052" w:rsidR="004309A0" w:rsidRDefault="004309A0" w:rsidP="004309A0"/>
    <w:p w14:paraId="0179CFE3" w14:textId="5C6661B0" w:rsidR="004309A0" w:rsidRDefault="004309A0" w:rsidP="004309A0">
      <w:r>
        <w:t>Le asignamos los recursos a los que la mquina tendra acceso, le damos 4 GB de RAM y 2 nucleos para un correcto funcionamiento</w:t>
      </w:r>
    </w:p>
    <w:p w14:paraId="58B132D9" w14:textId="5EBE8888" w:rsidR="004309A0" w:rsidRDefault="00334A65" w:rsidP="004309A0"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7539AB" wp14:editId="345A139A">
                <wp:simplePos x="0" y="0"/>
                <wp:positionH relativeFrom="column">
                  <wp:posOffset>2701925</wp:posOffset>
                </wp:positionH>
                <wp:positionV relativeFrom="paragraph">
                  <wp:posOffset>48260</wp:posOffset>
                </wp:positionV>
                <wp:extent cx="45719" cy="609600"/>
                <wp:effectExtent l="57150" t="19050" r="50165" b="38100"/>
                <wp:wrapNone/>
                <wp:docPr id="157763725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960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C1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12.75pt;margin-top:3.8pt;width:3.6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" strokecolor="red" strokeweight="3pt">
                <v:stroke endarrow="block" miterlimit="4" joinstyle="miter"/>
              </v:shape>
            </w:pict>
          </mc:Fallback>
        </mc:AlternateContent>
      </w:r>
    </w:p>
    <w:p w14:paraId="14208F6A" w14:textId="5AC15961" w:rsidR="004309A0" w:rsidRDefault="00334A65" w:rsidP="004309A0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38B28" wp14:editId="022C90DD">
                <wp:simplePos x="0" y="0"/>
                <wp:positionH relativeFrom="column">
                  <wp:posOffset>1471295</wp:posOffset>
                </wp:positionH>
                <wp:positionV relativeFrom="paragraph">
                  <wp:posOffset>556894</wp:posOffset>
                </wp:positionV>
                <wp:extent cx="3562350" cy="428625"/>
                <wp:effectExtent l="0" t="0" r="19050" b="28575"/>
                <wp:wrapNone/>
                <wp:docPr id="14809231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42862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6BC07" id="Rectángulo 1" o:spid="_x0000_s1026" style="position:absolute;margin-left:115.85pt;margin-top:43.85pt;width:280.5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" filled="f" strokecolor="red" strokeweight="2pt">
                <v:stroke miterlimit="4"/>
                <v:textbox inset="3pt,3pt,3pt,3pt"/>
              </v:rect>
            </w:pict>
          </mc:Fallback>
        </mc:AlternateContent>
      </w:r>
      <w:r w:rsidR="004309A0" w:rsidRPr="004309A0">
        <w:drawing>
          <wp:inline distT="0" distB="0" distL="0" distR="0" wp14:anchorId="5A74D1B3" wp14:editId="5E83B31B">
            <wp:extent cx="4381500" cy="2262245"/>
            <wp:effectExtent l="0" t="0" r="0" b="5080"/>
            <wp:docPr id="6127565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657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459" cy="22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4666" w14:textId="003E9761" w:rsidR="004309A0" w:rsidRDefault="004309A0" w:rsidP="004309A0">
      <w:pPr>
        <w:jc w:val="center"/>
      </w:pPr>
    </w:p>
    <w:p w14:paraId="5E7F4328" w14:textId="53404373" w:rsidR="004309A0" w:rsidRDefault="004309A0" w:rsidP="004309A0">
      <w:pPr>
        <w:jc w:val="center"/>
      </w:pPr>
    </w:p>
    <w:p w14:paraId="63687E86" w14:textId="3ACABC29" w:rsidR="004309A0" w:rsidRDefault="004309A0" w:rsidP="004309A0">
      <w:pPr>
        <w:jc w:val="center"/>
      </w:pPr>
    </w:p>
    <w:p w14:paraId="0EA156CD" w14:textId="5E8BAB25" w:rsidR="004309A0" w:rsidRDefault="004309A0" w:rsidP="004309A0">
      <w:pPr>
        <w:jc w:val="center"/>
      </w:pPr>
    </w:p>
    <w:p w14:paraId="2F319EE2" w14:textId="4FDC8AB0" w:rsidR="004309A0" w:rsidRDefault="004309A0" w:rsidP="004309A0">
      <w:pPr>
        <w:jc w:val="center"/>
      </w:pPr>
    </w:p>
    <w:p w14:paraId="77BB6896" w14:textId="18D69E99" w:rsidR="004309A0" w:rsidRDefault="001739BC" w:rsidP="004309A0">
      <w:r>
        <w:lastRenderedPageBreak/>
        <w:t xml:space="preserve">Por ultimo reservamos el espacio que vamos a necesitar, para este caso en el que vamos a montar un dual boot reservamos 60 GB de disco dinamico para que se ajuste el tamaño del disco hasta un maximo de 60 GB ahorrando espacio en el host </w:t>
      </w:r>
    </w:p>
    <w:p w14:paraId="4C07E6FA" w14:textId="612BAA2C" w:rsidR="001739BC" w:rsidRDefault="00334A65" w:rsidP="004309A0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2C36BE" wp14:editId="47BE32FE">
                <wp:simplePos x="0" y="0"/>
                <wp:positionH relativeFrom="column">
                  <wp:posOffset>3585845</wp:posOffset>
                </wp:positionH>
                <wp:positionV relativeFrom="paragraph">
                  <wp:posOffset>40005</wp:posOffset>
                </wp:positionV>
                <wp:extent cx="590550" cy="676275"/>
                <wp:effectExtent l="19050" t="19050" r="38100" b="47625"/>
                <wp:wrapNone/>
                <wp:docPr id="71857689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67627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EB412" id="Conector recto de flecha 2" o:spid="_x0000_s1026" type="#_x0000_t32" style="position:absolute;margin-left:282.35pt;margin-top:3.15pt;width:46.5pt;height:5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" strokecolor="red" strokeweight="3pt">
                <v:stroke endarrow="block" miterlimit="4" joinstyle="miter"/>
              </v:shape>
            </w:pict>
          </mc:Fallback>
        </mc:AlternateContent>
      </w:r>
    </w:p>
    <w:p w14:paraId="01A08181" w14:textId="36D7F5DA" w:rsidR="001739BC" w:rsidRDefault="00334A65" w:rsidP="001739BC">
      <w:pPr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1682F" wp14:editId="6E043AA7">
                <wp:simplePos x="0" y="0"/>
                <wp:positionH relativeFrom="column">
                  <wp:posOffset>4233545</wp:posOffset>
                </wp:positionH>
                <wp:positionV relativeFrom="paragraph">
                  <wp:posOffset>568325</wp:posOffset>
                </wp:positionV>
                <wp:extent cx="457200" cy="133350"/>
                <wp:effectExtent l="0" t="0" r="19050" b="19050"/>
                <wp:wrapNone/>
                <wp:docPr id="16729859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33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10F48" id="Rectángulo 1" o:spid="_x0000_s1026" style="position:absolute;margin-left:333.35pt;margin-top:44.75pt;width:36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" filled="f" strokecolor="red" strokeweight="2pt">
                <v:stroke miterlimit="4"/>
                <v:textbox style="mso-fit-shape-to-text:t" inset="3pt,3pt,3pt,3pt"/>
              </v:rect>
            </w:pict>
          </mc:Fallback>
        </mc:AlternateContent>
      </w:r>
      <w:r w:rsidR="001739BC" w:rsidRPr="001739BC">
        <w:drawing>
          <wp:inline distT="0" distB="0" distL="0" distR="0" wp14:anchorId="36014484" wp14:editId="1F15A7DE">
            <wp:extent cx="3708607" cy="1929130"/>
            <wp:effectExtent l="0" t="0" r="6350" b="0"/>
            <wp:docPr id="10406573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57358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860" cy="19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4FF" w14:textId="56334647" w:rsidR="001739BC" w:rsidRDefault="001739BC" w:rsidP="001739BC">
      <w:pPr>
        <w:jc w:val="center"/>
      </w:pPr>
    </w:p>
    <w:p w14:paraId="081C021D" w14:textId="2BA6CC71" w:rsidR="001739BC" w:rsidRDefault="001739BC" w:rsidP="001739BC">
      <w:r>
        <w:t>Inicializamos la maquina y seguimos el asistente de instalacion de windows 10</w:t>
      </w:r>
    </w:p>
    <w:p w14:paraId="38FDE21E" w14:textId="7ED87548" w:rsidR="001739BC" w:rsidRDefault="001739BC" w:rsidP="001739BC"/>
    <w:p w14:paraId="511849EF" w14:textId="13EEC94E" w:rsidR="001739BC" w:rsidRDefault="001739BC" w:rsidP="001739BC">
      <w:pPr>
        <w:jc w:val="center"/>
      </w:pPr>
      <w:r w:rsidRPr="001739BC">
        <w:drawing>
          <wp:inline distT="0" distB="0" distL="0" distR="0" wp14:anchorId="4F8B8CEF" wp14:editId="541DBD2A">
            <wp:extent cx="3502857" cy="2705735"/>
            <wp:effectExtent l="0" t="0" r="2540" b="0"/>
            <wp:docPr id="1761329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957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640" cy="27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F02" w14:textId="39E18BD2" w:rsidR="001739BC" w:rsidRDefault="001739BC">
      <w:r>
        <w:br w:type="page"/>
      </w:r>
    </w:p>
    <w:p w14:paraId="1CBDC4B1" w14:textId="3D7BDA83" w:rsidR="001739BC" w:rsidRDefault="001739BC" w:rsidP="001739BC">
      <w:pPr>
        <w:pStyle w:val="Ttulo3"/>
      </w:pPr>
      <w:bookmarkStart w:id="2" w:name="_Toc157453390"/>
      <w:r>
        <w:lastRenderedPageBreak/>
        <w:t>Creando la partición</w:t>
      </w:r>
      <w:bookmarkEnd w:id="2"/>
    </w:p>
    <w:p w14:paraId="537AA32A" w14:textId="3F891969" w:rsidR="00334A65" w:rsidRDefault="00334A65" w:rsidP="00334A65"/>
    <w:p w14:paraId="22BE3D9C" w14:textId="12201314" w:rsidR="00334A65" w:rsidRDefault="00334A65" w:rsidP="00334A65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A94528" wp14:editId="624AE555">
                <wp:simplePos x="0" y="0"/>
                <wp:positionH relativeFrom="column">
                  <wp:posOffset>2738119</wp:posOffset>
                </wp:positionH>
                <wp:positionV relativeFrom="paragraph">
                  <wp:posOffset>1250316</wp:posOffset>
                </wp:positionV>
                <wp:extent cx="485775" cy="2209800"/>
                <wp:effectExtent l="19050" t="19050" r="66675" b="38100"/>
                <wp:wrapNone/>
                <wp:docPr id="63604378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220980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3480" id="Conector recto de flecha 2" o:spid="_x0000_s1026" type="#_x0000_t32" style="position:absolute;margin-left:215.6pt;margin-top:98.45pt;width:38.25pt;height:17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" strokecolor="red" strokeweight="3pt">
                <v:stroke endarrow="block" miterlimit="4" joinstyle="miter"/>
              </v:shape>
            </w:pict>
          </mc:Fallback>
        </mc:AlternateContent>
      </w:r>
      <w:r>
        <w:t>Cuando lleguemos a la parte de asignar espacio en el asistente de instalacion de win 10 seleccionamos el disco y le damos a nuevo y especificamos un tamaño de 30000 MB, con este espacio podremos crear un particion e instalar windows en esa misma particion a la vez, para despues instalar en el espacio libre el sistema operativo de Ubuntu 18</w:t>
      </w:r>
    </w:p>
    <w:p w14:paraId="6C384A42" w14:textId="77777777" w:rsidR="00334A65" w:rsidRDefault="00334A65" w:rsidP="00334A65"/>
    <w:p w14:paraId="7A944338" w14:textId="6A1DBE72" w:rsidR="00334A65" w:rsidRDefault="00334A65" w:rsidP="00334A65"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860357" wp14:editId="17F803FD">
                <wp:simplePos x="0" y="0"/>
                <wp:positionH relativeFrom="column">
                  <wp:posOffset>2747645</wp:posOffset>
                </wp:positionH>
                <wp:positionV relativeFrom="paragraph">
                  <wp:posOffset>2089150</wp:posOffset>
                </wp:positionV>
                <wp:extent cx="1028700" cy="142875"/>
                <wp:effectExtent l="0" t="0" r="19050" b="28575"/>
                <wp:wrapNone/>
                <wp:docPr id="171916587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287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A4F60" id="Rectángulo 1" o:spid="_x0000_s1026" style="position:absolute;margin-left:216.35pt;margin-top:164.5pt;width:81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" filled="f" strokecolor="red" strokeweight="2pt">
                <v:stroke miterlimit="4"/>
                <v:textbox inset="3pt,3pt,3pt,3pt"/>
              </v:rect>
            </w:pict>
          </mc:Fallback>
        </mc:AlternateContent>
      </w:r>
      <w:r w:rsidRPr="00334A65">
        <w:drawing>
          <wp:inline distT="0" distB="0" distL="0" distR="0" wp14:anchorId="3CD00F07" wp14:editId="7FD4FDE5">
            <wp:extent cx="3845471" cy="2927985"/>
            <wp:effectExtent l="0" t="0" r="3175" b="5715"/>
            <wp:docPr id="7578143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431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388" cy="29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9E5C" w14:textId="6E68E6B7" w:rsidR="00334A65" w:rsidRDefault="00334A65" w:rsidP="00334A65">
      <w:pPr>
        <w:jc w:val="center"/>
      </w:pPr>
    </w:p>
    <w:p w14:paraId="4967FCA1" w14:textId="7C6CFF58" w:rsidR="0069631F" w:rsidRDefault="0069631F">
      <w:r>
        <w:br w:type="page"/>
      </w:r>
    </w:p>
    <w:p w14:paraId="7C8CC2C2" w14:textId="32FE63F9" w:rsidR="00334A65" w:rsidRDefault="0069631F" w:rsidP="0069631F">
      <w:pPr>
        <w:pStyle w:val="Ttulo3"/>
      </w:pPr>
      <w:r>
        <w:lastRenderedPageBreak/>
        <w:t>Instalando Ubuntu</w:t>
      </w:r>
    </w:p>
    <w:p w14:paraId="611CF748" w14:textId="23BA7D32" w:rsidR="0069631F" w:rsidRDefault="0069631F" w:rsidP="0069631F"/>
    <w:p w14:paraId="609E2819" w14:textId="6942DEAC" w:rsidR="0069631F" w:rsidRDefault="0069631F" w:rsidP="0069631F">
      <w:r>
        <w:t>Una vez hemos realizado todos los pasos anteriores apagamos la maquina virtual y entramos en la configuracion de VirtualBox</w:t>
      </w:r>
    </w:p>
    <w:p w14:paraId="4AD3BF52" w14:textId="245A3E94" w:rsidR="0069631F" w:rsidRDefault="00116B83" w:rsidP="0069631F"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923756" wp14:editId="0B0B9E93">
                <wp:simplePos x="0" y="0"/>
                <wp:positionH relativeFrom="column">
                  <wp:posOffset>2402147</wp:posOffset>
                </wp:positionH>
                <wp:positionV relativeFrom="paragraph">
                  <wp:posOffset>38751</wp:posOffset>
                </wp:positionV>
                <wp:extent cx="396587" cy="313460"/>
                <wp:effectExtent l="19050" t="19050" r="60960" b="48895"/>
                <wp:wrapNone/>
                <wp:docPr id="106897682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87" cy="31346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457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89.15pt;margin-top:3.05pt;width:31.25pt;height:24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" strokecolor="red" strokeweight="3pt">
                <v:stroke endarrow="block" miterlimit="4" joinstyle="miter"/>
              </v:shape>
            </w:pict>
          </mc:Fallback>
        </mc:AlternateContent>
      </w:r>
    </w:p>
    <w:p w14:paraId="6BF31931" w14:textId="479E437C" w:rsidR="0069631F" w:rsidRDefault="00116B83" w:rsidP="0069631F">
      <w:pPr>
        <w:jc w:val="center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2B1458" wp14:editId="3E16DCFE">
                <wp:simplePos x="0" y="0"/>
                <wp:positionH relativeFrom="column">
                  <wp:posOffset>2836957</wp:posOffset>
                </wp:positionH>
                <wp:positionV relativeFrom="paragraph">
                  <wp:posOffset>77470</wp:posOffset>
                </wp:positionV>
                <wp:extent cx="333993" cy="243815"/>
                <wp:effectExtent l="0" t="0" r="28575" b="23495"/>
                <wp:wrapNone/>
                <wp:docPr id="20582389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93" cy="24381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A8F56" id="Rectángulo 1" o:spid="_x0000_s1026" style="position:absolute;margin-left:223.4pt;margin-top:6.1pt;width:26.3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" filled="f" strokecolor="red" strokeweight="2pt">
                <v:stroke miterlimit="4"/>
                <v:textbox inset="3pt,3pt,3pt,3pt"/>
              </v:rect>
            </w:pict>
          </mc:Fallback>
        </mc:AlternateContent>
      </w:r>
      <w:r w:rsidR="0069631F" w:rsidRPr="0069631F">
        <w:drawing>
          <wp:inline distT="0" distB="0" distL="0" distR="0" wp14:anchorId="61E5F2AA" wp14:editId="0E28E002">
            <wp:extent cx="3454497" cy="1870075"/>
            <wp:effectExtent l="0" t="0" r="0" b="0"/>
            <wp:docPr id="3693519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191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212" cy="187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9E1" w14:textId="4F89225F" w:rsidR="0069631F" w:rsidRDefault="0069631F" w:rsidP="0069631F">
      <w:pPr>
        <w:jc w:val="center"/>
      </w:pPr>
    </w:p>
    <w:p w14:paraId="642860C3" w14:textId="42951DEB" w:rsidR="0069631F" w:rsidRDefault="0069631F" w:rsidP="0069631F">
      <w:r>
        <w:t>Ahora accede a almacenamiento que esta situado en la barra izquierda de la configuracion y intentamos localizar la iso de Win 10</w:t>
      </w:r>
    </w:p>
    <w:p w14:paraId="4E1BEBF1" w14:textId="0F284932" w:rsidR="0069631F" w:rsidRDefault="00116B83" w:rsidP="0069631F"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723AE" wp14:editId="1DDC0B28">
                <wp:simplePos x="0" y="0"/>
                <wp:positionH relativeFrom="column">
                  <wp:posOffset>1902146</wp:posOffset>
                </wp:positionH>
                <wp:positionV relativeFrom="paragraph">
                  <wp:posOffset>52086</wp:posOffset>
                </wp:positionV>
                <wp:extent cx="651831" cy="604405"/>
                <wp:effectExtent l="38100" t="19050" r="15240" b="43815"/>
                <wp:wrapNone/>
                <wp:docPr id="136540776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1831" cy="60440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61C5C" id="Conector recto de flecha 2" o:spid="_x0000_s1026" type="#_x0000_t32" style="position:absolute;margin-left:149.8pt;margin-top:4.1pt;width:51.35pt;height:47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" strokecolor="red" strokeweight="3pt">
                <v:stroke endarrow="block" miterlimit="4" joinstyle="miter"/>
              </v:shape>
            </w:pict>
          </mc:Fallback>
        </mc:AlternateContent>
      </w:r>
    </w:p>
    <w:p w14:paraId="12AAFA82" w14:textId="5EC7D842" w:rsidR="0069631F" w:rsidRDefault="00116B83" w:rsidP="0069631F">
      <w:pPr>
        <w:jc w:val="center"/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D791EE" wp14:editId="3FC874AE">
                <wp:simplePos x="0" y="0"/>
                <wp:positionH relativeFrom="column">
                  <wp:posOffset>1219315</wp:posOffset>
                </wp:positionH>
                <wp:positionV relativeFrom="paragraph">
                  <wp:posOffset>465612</wp:posOffset>
                </wp:positionV>
                <wp:extent cx="641268" cy="154140"/>
                <wp:effectExtent l="0" t="0" r="26035" b="17780"/>
                <wp:wrapNone/>
                <wp:docPr id="166253048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15414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6E3C2" id="Rectángulo 1" o:spid="_x0000_s1026" style="position:absolute;margin-left:96pt;margin-top:36.65pt;width:50.5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" filled="f" strokecolor="red" strokeweight="2pt">
                <v:stroke miterlimit="4"/>
                <v:textbox inset="3pt,3pt,3pt,3pt"/>
              </v:rect>
            </w:pict>
          </mc:Fallback>
        </mc:AlternateContent>
      </w:r>
      <w:r w:rsidR="0069631F" w:rsidRPr="0069631F">
        <w:drawing>
          <wp:inline distT="0" distB="0" distL="0" distR="0" wp14:anchorId="435717BE" wp14:editId="083119E5">
            <wp:extent cx="3329133" cy="2105025"/>
            <wp:effectExtent l="0" t="0" r="5080" b="0"/>
            <wp:docPr id="19134853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538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02" cy="21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6DD1" w14:textId="5A85AEEA" w:rsidR="0069631F" w:rsidRDefault="0069631F" w:rsidP="0069631F">
      <w:pPr>
        <w:jc w:val="center"/>
      </w:pPr>
    </w:p>
    <w:p w14:paraId="31BFC238" w14:textId="265EAE4C" w:rsidR="0069631F" w:rsidRDefault="0069631F" w:rsidP="0069631F">
      <w:r>
        <w:t>Un vez la hayamos localizado entramos en la configuracion del disco y hacemos click en el disco pequeño, seleccionamos Seleccionar o cambiar disco duro virtual y seleccionamos la iso de Ubuntu, una vez hecho esto inciamos la maquina y pulsamos el F12 para seleccionar un archivo de booteo (en este caso el de Ubuntu).</w:t>
      </w:r>
    </w:p>
    <w:p w14:paraId="043BA3A3" w14:textId="6498E7D2" w:rsidR="0069631F" w:rsidRDefault="0069631F" w:rsidP="0069631F">
      <w:r>
        <w:t>Con estos sencillos pasos ya se estara ejecutando el instalador de Ubuntu</w:t>
      </w:r>
    </w:p>
    <w:p w14:paraId="22F1C4B9" w14:textId="77777777" w:rsidR="0069631F" w:rsidRDefault="0069631F">
      <w:r>
        <w:br w:type="page"/>
      </w:r>
    </w:p>
    <w:p w14:paraId="48C78027" w14:textId="436E4DBE" w:rsidR="0069631F" w:rsidRDefault="0069631F" w:rsidP="0069631F">
      <w:r>
        <w:lastRenderedPageBreak/>
        <w:t>Conforme seguimos el asistente de instalacion veremos una opcion llamada “Instalar Ubuntu junto a Windows 10”</w:t>
      </w:r>
    </w:p>
    <w:p w14:paraId="79A959CC" w14:textId="2A3C76C9" w:rsidR="00116B83" w:rsidRDefault="00116B83" w:rsidP="0069631F">
      <w: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8339D6" wp14:editId="05105C27">
                <wp:simplePos x="0" y="0"/>
                <wp:positionH relativeFrom="column">
                  <wp:posOffset>2445062</wp:posOffset>
                </wp:positionH>
                <wp:positionV relativeFrom="paragraph">
                  <wp:posOffset>60325</wp:posOffset>
                </wp:positionV>
                <wp:extent cx="211167" cy="681594"/>
                <wp:effectExtent l="19050" t="19050" r="55880" b="42545"/>
                <wp:wrapNone/>
                <wp:docPr id="15401377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167" cy="68159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4E2" id="Conector recto de flecha 2" o:spid="_x0000_s1026" type="#_x0000_t32" style="position:absolute;margin-left:192.5pt;margin-top:4.75pt;width:16.65pt;height:5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" strokecolor="red" strokeweight="3pt">
                <v:stroke endarrow="block" miterlimit="4" joinstyle="miter"/>
              </v:shape>
            </w:pict>
          </mc:Fallback>
        </mc:AlternateContent>
      </w:r>
    </w:p>
    <w:p w14:paraId="62CF360E" w14:textId="61769B90" w:rsidR="00116B83" w:rsidRDefault="00116B83" w:rsidP="00116B83">
      <w:pPr>
        <w:jc w:val="center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A8BC53" wp14:editId="7D9C1630">
                <wp:simplePos x="0" y="0"/>
                <wp:positionH relativeFrom="column">
                  <wp:posOffset>1403383</wp:posOffset>
                </wp:positionH>
                <wp:positionV relativeFrom="paragraph">
                  <wp:posOffset>592603</wp:posOffset>
                </wp:positionV>
                <wp:extent cx="2980706" cy="243205"/>
                <wp:effectExtent l="0" t="0" r="10160" b="23495"/>
                <wp:wrapNone/>
                <wp:docPr id="151547463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706" cy="24320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2F6B2" id="Rectángulo 1" o:spid="_x0000_s1026" style="position:absolute;margin-left:110.5pt;margin-top:46.65pt;width:234.7pt;height:1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" filled="f" strokecolor="red" strokeweight="2pt">
                <v:stroke miterlimit="4"/>
                <v:textbox inset="3pt,3pt,3pt,3pt"/>
              </v:rect>
            </w:pict>
          </mc:Fallback>
        </mc:AlternateContent>
      </w:r>
      <w:r w:rsidRPr="00116B83">
        <w:drawing>
          <wp:inline distT="0" distB="0" distL="0" distR="0" wp14:anchorId="4C65AFE2" wp14:editId="77754731">
            <wp:extent cx="3334700" cy="1978025"/>
            <wp:effectExtent l="0" t="0" r="0" b="3175"/>
            <wp:docPr id="12510165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6592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420" cy="19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FB67" w14:textId="5AB85018" w:rsidR="00116B83" w:rsidRDefault="00116B83" w:rsidP="00116B83">
      <w:pPr>
        <w:jc w:val="center"/>
      </w:pPr>
    </w:p>
    <w:p w14:paraId="6BE592F7" w14:textId="1D354833" w:rsidR="00116B83" w:rsidRDefault="00116B83" w:rsidP="00116B83">
      <w:r>
        <w:t>Como podemos ver una vez instalado Ubuntu este mismo nos ofrece un gestor de arranque para los diferentes sistemas operativos</w:t>
      </w:r>
    </w:p>
    <w:p w14:paraId="201F7B6F" w14:textId="72CF1FEC" w:rsidR="00116B83" w:rsidRDefault="00116B83" w:rsidP="00116B83"/>
    <w:p w14:paraId="0F088F55" w14:textId="246851F9" w:rsidR="00116B83" w:rsidRDefault="00116B83" w:rsidP="00116B83">
      <w:pPr>
        <w:jc w:val="center"/>
      </w:pPr>
      <w:r w:rsidRPr="00116B83">
        <w:drawing>
          <wp:inline distT="0" distB="0" distL="0" distR="0" wp14:anchorId="24FB89ED" wp14:editId="049A096D">
            <wp:extent cx="4328556" cy="1454147"/>
            <wp:effectExtent l="0" t="0" r="0" b="0"/>
            <wp:docPr id="5169886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8868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441" cy="14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79D9" w14:textId="72D8631A" w:rsidR="00116B83" w:rsidRDefault="00116B83" w:rsidP="00116B83">
      <w:pPr>
        <w:jc w:val="center"/>
      </w:pPr>
    </w:p>
    <w:p w14:paraId="725EE483" w14:textId="2A67FDB1" w:rsidR="00BA2813" w:rsidRDefault="00116B83" w:rsidP="00116B83">
      <w:r>
        <w:t>Si seleccionamos Ubuntu se ejecutara Ubuntu y si ejecutamos Windows 10 se ejecutara este.</w:t>
      </w:r>
    </w:p>
    <w:p w14:paraId="727C3E59" w14:textId="77777777" w:rsidR="00BA2813" w:rsidRDefault="00BA2813">
      <w:r>
        <w:br w:type="page"/>
      </w:r>
    </w:p>
    <w:p w14:paraId="420A90F6" w14:textId="5DDBE870" w:rsidR="00116B83" w:rsidRDefault="00BA2813" w:rsidP="00BA2813">
      <w:pPr>
        <w:pStyle w:val="Ttulo3"/>
      </w:pPr>
      <w:r>
        <w:lastRenderedPageBreak/>
        <w:t>INVESTIGACIÓN DEL SISTEMA OPERATIVO</w:t>
      </w:r>
    </w:p>
    <w:p w14:paraId="5870F35E" w14:textId="00353F75" w:rsidR="00BA2813" w:rsidRDefault="00BA2813" w:rsidP="00BA2813"/>
    <w:p w14:paraId="15D02AF9" w14:textId="20214867" w:rsidR="00BA2813" w:rsidRPr="00BA2813" w:rsidRDefault="00BA2813" w:rsidP="00BA2813">
      <w:pPr>
        <w:rPr>
          <w:sz w:val="32"/>
          <w:szCs w:val="32"/>
        </w:rPr>
      </w:pPr>
      <w:r w:rsidRPr="00BA2813">
        <w:rPr>
          <w:sz w:val="32"/>
          <w:szCs w:val="32"/>
        </w:rPr>
        <w:t>LTS de Ubuntu:</w:t>
      </w:r>
    </w:p>
    <w:p w14:paraId="37E3535D" w14:textId="62ACDECF" w:rsidR="00BA2813" w:rsidRDefault="00BA2813" w:rsidP="00BA2813">
      <w:pPr>
        <w:pStyle w:val="Prrafodelista"/>
        <w:numPr>
          <w:ilvl w:val="0"/>
          <w:numId w:val="1"/>
        </w:numPr>
        <w:jc w:val="both"/>
      </w:pPr>
      <w:r w:rsidRPr="00BA2813">
        <w:t>LTS en Ubuntu se refiere a "Long Term Support" (Soporte a Largo Plazo). Las versiones LTS son lanzamientos estables con actualizaciones de seguridad y mantenimiento durante 5 años, ideales para entornos empresariales y usuarios que priorizan la estabilidad. Ofrecen estabilidad a largo plazo sin necesidad de actualizaciones frecuentes.</w:t>
      </w:r>
    </w:p>
    <w:p w14:paraId="6CDD27D2" w14:textId="7B4D89CA" w:rsidR="00BA2813" w:rsidRDefault="00BA2813" w:rsidP="00BA2813">
      <w:pPr>
        <w:jc w:val="both"/>
      </w:pPr>
    </w:p>
    <w:p w14:paraId="68ABF6CD" w14:textId="3A101345" w:rsidR="00BA2813" w:rsidRDefault="00BA2813" w:rsidP="00BA2813">
      <w:pPr>
        <w:jc w:val="both"/>
        <w:rPr>
          <w:sz w:val="32"/>
          <w:szCs w:val="32"/>
        </w:rPr>
      </w:pPr>
      <w:r w:rsidRPr="00BA2813">
        <w:rPr>
          <w:sz w:val="32"/>
          <w:szCs w:val="32"/>
        </w:rPr>
        <w:t>Instalando el Guest Additions</w:t>
      </w:r>
      <w:r w:rsidR="00141EC2">
        <w:rPr>
          <w:sz w:val="32"/>
          <w:szCs w:val="32"/>
        </w:rPr>
        <w:t xml:space="preserve"> en Windows 10</w:t>
      </w:r>
      <w:r>
        <w:rPr>
          <w:sz w:val="32"/>
          <w:szCs w:val="32"/>
        </w:rPr>
        <w:t>:</w:t>
      </w:r>
    </w:p>
    <w:p w14:paraId="370480E4" w14:textId="42D17754" w:rsidR="00BA2813" w:rsidRPr="00141EC2" w:rsidRDefault="00BA2813" w:rsidP="00BA2813">
      <w:pPr>
        <w:jc w:val="both"/>
      </w:pPr>
    </w:p>
    <w:p w14:paraId="78DBBCCF" w14:textId="00D1D92C" w:rsidR="00BA2813" w:rsidRDefault="00BA2813" w:rsidP="00BA2813">
      <w:pPr>
        <w:jc w:val="both"/>
      </w:pPr>
      <w:r>
        <w:t>En virtualBox hacemos click en dispositivos y buscamos insertar imagen de CD de los complementos invitados</w:t>
      </w:r>
    </w:p>
    <w:p w14:paraId="0D850F88" w14:textId="77777777" w:rsidR="00BA2813" w:rsidRDefault="00BA2813" w:rsidP="00BA2813">
      <w:pPr>
        <w:jc w:val="both"/>
      </w:pPr>
    </w:p>
    <w:p w14:paraId="5B6EA1A6" w14:textId="44B17DC5" w:rsidR="00BA2813" w:rsidRDefault="00BA2813" w:rsidP="00BA2813">
      <w:pPr>
        <w:jc w:val="center"/>
      </w:pPr>
      <w:r w:rsidRPr="00BA2813">
        <w:drawing>
          <wp:inline distT="0" distB="0" distL="0" distR="0" wp14:anchorId="320E9236" wp14:editId="089CC22C">
            <wp:extent cx="3464099" cy="1819275"/>
            <wp:effectExtent l="0" t="0" r="3175" b="0"/>
            <wp:docPr id="20136775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77505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1628" cy="18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7BB" w14:textId="506778AF" w:rsidR="00141EC2" w:rsidRDefault="00141EC2">
      <w:r>
        <w:br w:type="page"/>
      </w:r>
    </w:p>
    <w:p w14:paraId="2C8DB3F5" w14:textId="77777777" w:rsidR="00BA2813" w:rsidRDefault="00BA2813" w:rsidP="00BA2813">
      <w:pPr>
        <w:jc w:val="center"/>
      </w:pPr>
    </w:p>
    <w:p w14:paraId="4717D2E4" w14:textId="5D75EE14" w:rsidR="00141EC2" w:rsidRDefault="00BA2813" w:rsidP="00BA2813">
      <w:r>
        <w:t xml:space="preserve">Aparecera un mensaje en windows </w:t>
      </w:r>
      <w:r w:rsidR="00141EC2">
        <w:t>y al hacerle click nos dejara ejecutarlo con VirtuaBox Guest Additions, al aceptar nos aparecera una guia de instalacion la cual seguiremos</w:t>
      </w:r>
    </w:p>
    <w:p w14:paraId="103B5CE5" w14:textId="77777777" w:rsidR="00141EC2" w:rsidRDefault="00141EC2" w:rsidP="00BA2813"/>
    <w:p w14:paraId="590F15CB" w14:textId="533D8470" w:rsidR="00BA2813" w:rsidRDefault="00141EC2" w:rsidP="00141EC2">
      <w:pPr>
        <w:jc w:val="center"/>
      </w:pPr>
      <w:r w:rsidRPr="00141EC2">
        <w:drawing>
          <wp:inline distT="0" distB="0" distL="0" distR="0" wp14:anchorId="18CDDB9F" wp14:editId="5F9BA7AF">
            <wp:extent cx="2558375" cy="1981181"/>
            <wp:effectExtent l="0" t="0" r="0" b="635"/>
            <wp:docPr id="19082866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661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151" cy="19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8CA2" w14:textId="1B361BCA" w:rsidR="00141EC2" w:rsidRDefault="00141EC2" w:rsidP="00141EC2">
      <w:pPr>
        <w:jc w:val="center"/>
      </w:pPr>
    </w:p>
    <w:p w14:paraId="05D4CE75" w14:textId="068CE382" w:rsidR="00141EC2" w:rsidRDefault="00141EC2" w:rsidP="00141EC2">
      <w:r>
        <w:t>Si no cambiamos nada y lo aceptamos todo, al acabar la guia se reiniciara el equipo y con esto ya tendremos instalado el guest additions en Windows 10</w:t>
      </w:r>
    </w:p>
    <w:p w14:paraId="66009EA8" w14:textId="40D38838" w:rsidR="00141EC2" w:rsidRDefault="00141EC2" w:rsidP="00141EC2"/>
    <w:p w14:paraId="22FBA50F" w14:textId="48CAC5E2" w:rsidR="00141EC2" w:rsidRDefault="00141EC2" w:rsidP="00141EC2">
      <w:pPr>
        <w:jc w:val="both"/>
        <w:rPr>
          <w:sz w:val="32"/>
          <w:szCs w:val="32"/>
        </w:rPr>
      </w:pPr>
      <w:r w:rsidRPr="00BA2813">
        <w:rPr>
          <w:sz w:val="32"/>
          <w:szCs w:val="32"/>
        </w:rPr>
        <w:t>Instalando el Guest Additions</w:t>
      </w:r>
      <w:r>
        <w:rPr>
          <w:sz w:val="32"/>
          <w:szCs w:val="32"/>
        </w:rPr>
        <w:t xml:space="preserve"> en </w:t>
      </w:r>
      <w:r>
        <w:rPr>
          <w:sz w:val="32"/>
          <w:szCs w:val="32"/>
        </w:rPr>
        <w:t>Ubuntu:</w:t>
      </w:r>
    </w:p>
    <w:p w14:paraId="0E1DA97C" w14:textId="766B4DF9" w:rsidR="00141EC2" w:rsidRDefault="00141EC2" w:rsidP="00141EC2"/>
    <w:p w14:paraId="0D9B49BD" w14:textId="570EE1A2" w:rsidR="000D4E01" w:rsidRDefault="000D4E01" w:rsidP="00141EC2">
      <w:r>
        <w:t>Al entrar en ubuntu aparecera en el escritorio un disco con el guest additions, al ejecutarlo aparecera una carpeta con un boton que pone ejecutar programa, al darle nos pedira confiramacion y comenzara la instalacion del guest additions</w:t>
      </w:r>
    </w:p>
    <w:p w14:paraId="70F2E94D" w14:textId="77777777" w:rsidR="000D4E01" w:rsidRDefault="000D4E01" w:rsidP="00141EC2"/>
    <w:p w14:paraId="37DDF5F7" w14:textId="5F03C5CF" w:rsidR="00141EC2" w:rsidRDefault="000D4E01" w:rsidP="000D4E01">
      <w:pPr>
        <w:jc w:val="center"/>
      </w:pPr>
      <w:r w:rsidRPr="000D4E01">
        <w:drawing>
          <wp:inline distT="0" distB="0" distL="0" distR="0" wp14:anchorId="52162C2F" wp14:editId="6FE92A2C">
            <wp:extent cx="3041602" cy="2266950"/>
            <wp:effectExtent l="0" t="0" r="6985" b="0"/>
            <wp:docPr id="18037653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65362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2260" cy="22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6F4A" w14:textId="5A624299" w:rsidR="000D4E01" w:rsidRDefault="000D4E01" w:rsidP="000D4E01">
      <w:pPr>
        <w:jc w:val="center"/>
      </w:pPr>
    </w:p>
    <w:p w14:paraId="06A1C3D3" w14:textId="06E219C6" w:rsidR="000D4E01" w:rsidRDefault="000D4E01" w:rsidP="000D4E01">
      <w:pPr>
        <w:jc w:val="center"/>
      </w:pPr>
    </w:p>
    <w:p w14:paraId="2B03632C" w14:textId="3C006933" w:rsidR="000D4E01" w:rsidRDefault="000D4E01" w:rsidP="000D4E01">
      <w:pPr>
        <w:jc w:val="center"/>
      </w:pPr>
    </w:p>
    <w:p w14:paraId="76D097AD" w14:textId="3B57B2FF" w:rsidR="000D4E01" w:rsidRDefault="000D4E01" w:rsidP="000D4E01">
      <w:pPr>
        <w:jc w:val="center"/>
      </w:pPr>
    </w:p>
    <w:p w14:paraId="2E7AB0E3" w14:textId="7698F413" w:rsidR="000D4E01" w:rsidRDefault="000D4E01" w:rsidP="000D4E01">
      <w:r>
        <w:lastRenderedPageBreak/>
        <w:t>A pesar de intentar instalarlo podemos ver que faltan paquetes por instalar asi que vamos a instalarlos para poder terminar la instalacion</w:t>
      </w:r>
    </w:p>
    <w:p w14:paraId="64D8638D" w14:textId="78656562" w:rsidR="000D4E01" w:rsidRDefault="000D4E01" w:rsidP="000D4E01">
      <w:pPr>
        <w:jc w:val="center"/>
      </w:pPr>
      <w:r w:rsidRPr="000D4E01">
        <w:drawing>
          <wp:inline distT="0" distB="0" distL="0" distR="0" wp14:anchorId="642A1D22" wp14:editId="75FA2B5A">
            <wp:extent cx="3398713" cy="2303780"/>
            <wp:effectExtent l="0" t="0" r="0" b="1270"/>
            <wp:docPr id="5759857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573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8345" cy="23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AB3" w14:textId="4B1196A9" w:rsidR="0008184B" w:rsidRDefault="0008184B" w:rsidP="000D4E01">
      <w:pPr>
        <w:jc w:val="center"/>
      </w:pPr>
    </w:p>
    <w:p w14:paraId="7CCD9EDE" w14:textId="696F2ECA" w:rsidR="0008184B" w:rsidRDefault="0008184B" w:rsidP="0008184B">
      <w:r>
        <w:t>Vamos a la terminal y ejecutamos el siguiente comando, este instalara los paquetes, una vez instalados volvemos a ejecutar el guest Additions</w:t>
      </w:r>
    </w:p>
    <w:p w14:paraId="46CF016D" w14:textId="0E76991A" w:rsidR="000D4E01" w:rsidRDefault="000D4E01" w:rsidP="000D4E01">
      <w:pPr>
        <w:jc w:val="center"/>
      </w:pPr>
    </w:p>
    <w:p w14:paraId="76DC4080" w14:textId="66E08FB0" w:rsidR="000D4E01" w:rsidRDefault="0008184B" w:rsidP="000D4E01">
      <w:r w:rsidRPr="0008184B">
        <w:drawing>
          <wp:inline distT="0" distB="0" distL="0" distR="0" wp14:anchorId="59EBBD41" wp14:editId="43C85B5A">
            <wp:extent cx="5477639" cy="400106"/>
            <wp:effectExtent l="0" t="0" r="0" b="0"/>
            <wp:docPr id="791032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32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8D7" w14:textId="0FE8F993" w:rsidR="00C778ED" w:rsidRDefault="00C778ED" w:rsidP="000D4E01"/>
    <w:p w14:paraId="77BB2B3B" w14:textId="7300FD27" w:rsidR="00C778ED" w:rsidRDefault="00C778ED" w:rsidP="000D4E01">
      <w:r>
        <w:t>Como podemos ver en la siguiente captura el guest additions se instala de manera facil y directa</w:t>
      </w:r>
    </w:p>
    <w:p w14:paraId="07FCAFEA" w14:textId="77777777" w:rsidR="00C778ED" w:rsidRDefault="00C778ED" w:rsidP="000D4E01"/>
    <w:p w14:paraId="5F32008A" w14:textId="03F56978" w:rsidR="00C778ED" w:rsidRDefault="00C778ED" w:rsidP="00C778ED">
      <w:pPr>
        <w:jc w:val="center"/>
      </w:pPr>
      <w:r w:rsidRPr="00C778ED">
        <w:drawing>
          <wp:inline distT="0" distB="0" distL="0" distR="0" wp14:anchorId="54DEBFD5" wp14:editId="340305C4">
            <wp:extent cx="3206470" cy="2237105"/>
            <wp:effectExtent l="0" t="0" r="0" b="0"/>
            <wp:docPr id="14418409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4090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570" cy="22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2AD" w14:textId="26940EFF" w:rsidR="00C778ED" w:rsidRDefault="00C778ED" w:rsidP="00C778ED">
      <w:pPr>
        <w:jc w:val="center"/>
      </w:pPr>
    </w:p>
    <w:p w14:paraId="191001C3" w14:textId="1620675D" w:rsidR="00C778ED" w:rsidRDefault="00C778ED" w:rsidP="00C778ED">
      <w:pPr>
        <w:jc w:val="center"/>
      </w:pPr>
    </w:p>
    <w:p w14:paraId="742A263C" w14:textId="1009C8A1" w:rsidR="00C778ED" w:rsidRDefault="00C778ED" w:rsidP="00C778ED">
      <w:pPr>
        <w:jc w:val="center"/>
      </w:pPr>
    </w:p>
    <w:p w14:paraId="626293A4" w14:textId="7AC6DB88" w:rsidR="00C778ED" w:rsidRDefault="00C778ED" w:rsidP="00C778ED">
      <w:pPr>
        <w:jc w:val="center"/>
      </w:pPr>
    </w:p>
    <w:p w14:paraId="39E0F242" w14:textId="05BA9F94" w:rsidR="00C778ED" w:rsidRDefault="00C778ED" w:rsidP="00C778ED">
      <w:pPr>
        <w:jc w:val="center"/>
      </w:pPr>
    </w:p>
    <w:p w14:paraId="63889CD2" w14:textId="0AF51D01" w:rsidR="00C778ED" w:rsidRDefault="00C778ED" w:rsidP="00C778ED">
      <w:pPr>
        <w:jc w:val="center"/>
      </w:pPr>
    </w:p>
    <w:p w14:paraId="78665460" w14:textId="70041F76" w:rsidR="00C778ED" w:rsidRDefault="00C778ED" w:rsidP="00C778ED">
      <w:pPr>
        <w:pStyle w:val="Ttulo3"/>
      </w:pPr>
      <w:r>
        <w:lastRenderedPageBreak/>
        <w:t>Quitando las actualizaciones automaticas</w:t>
      </w:r>
    </w:p>
    <w:p w14:paraId="6937ECAC" w14:textId="217F7799" w:rsidR="00C778ED" w:rsidRDefault="00C778ED" w:rsidP="00C778ED"/>
    <w:p w14:paraId="670B485B" w14:textId="4CDA4431" w:rsidR="0037693C" w:rsidRDefault="00C778ED" w:rsidP="00C778ED">
      <w:r>
        <w:t xml:space="preserve">Para evitar problemas inecesarios desactivaremos las actualizaciones automaticas en windows 10, </w:t>
      </w:r>
      <w:r w:rsidR="0037693C">
        <w:t>para esto hacemos win+r y escribimos services.msc</w:t>
      </w:r>
    </w:p>
    <w:p w14:paraId="5BD43CB1" w14:textId="77777777" w:rsidR="0037693C" w:rsidRDefault="0037693C" w:rsidP="00C778ED"/>
    <w:p w14:paraId="321BFEC0" w14:textId="37133884" w:rsidR="00C778ED" w:rsidRDefault="0037693C" w:rsidP="0037693C">
      <w:pPr>
        <w:jc w:val="center"/>
      </w:pPr>
      <w:r w:rsidRPr="0037693C">
        <w:drawing>
          <wp:inline distT="0" distB="0" distL="0" distR="0" wp14:anchorId="39ACA702" wp14:editId="2AF287BD">
            <wp:extent cx="2952750" cy="1468881"/>
            <wp:effectExtent l="0" t="0" r="0" b="0"/>
            <wp:docPr id="6155510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1058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685" cy="14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0AF" w14:textId="05632686" w:rsidR="0037693C" w:rsidRDefault="0037693C" w:rsidP="0037693C">
      <w:pPr>
        <w:jc w:val="center"/>
      </w:pPr>
    </w:p>
    <w:p w14:paraId="47C99A5A" w14:textId="44802DE9" w:rsidR="0037693C" w:rsidRDefault="0037693C" w:rsidP="0037693C">
      <w:r>
        <w:t>Una vez dentro de la pestaña de servicios buscamos el que hace referencia a Windows Update, y le damos click derecho – Propiedades – Tipo de servicio – Deshabilitado</w:t>
      </w:r>
    </w:p>
    <w:p w14:paraId="210AA8BF" w14:textId="046E2A73" w:rsidR="0037693C" w:rsidRDefault="0037693C" w:rsidP="0037693C"/>
    <w:p w14:paraId="115F3959" w14:textId="273F28BC" w:rsidR="0037693C" w:rsidRDefault="0037693C" w:rsidP="0037693C">
      <w:pPr>
        <w:jc w:val="center"/>
      </w:pPr>
      <w:r w:rsidRPr="0037693C">
        <w:drawing>
          <wp:inline distT="0" distB="0" distL="0" distR="0" wp14:anchorId="571D3CC2" wp14:editId="7F2859BE">
            <wp:extent cx="3253538" cy="1743710"/>
            <wp:effectExtent l="0" t="0" r="4445" b="8890"/>
            <wp:docPr id="21398070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07024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503" cy="17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E38" w14:textId="77777777" w:rsidR="0037693C" w:rsidRDefault="0037693C">
      <w:r>
        <w:br w:type="page"/>
      </w:r>
    </w:p>
    <w:p w14:paraId="2596DA3D" w14:textId="6CB09A3B" w:rsidR="0037693C" w:rsidRDefault="0037693C" w:rsidP="0037693C">
      <w:pPr>
        <w:pStyle w:val="Ttulo3"/>
      </w:pPr>
      <w:r>
        <w:lastRenderedPageBreak/>
        <w:t>Sistemas de archivos y particiones</w:t>
      </w:r>
    </w:p>
    <w:p w14:paraId="4E19B704" w14:textId="4B8EF423" w:rsidR="0037693C" w:rsidRDefault="0037693C" w:rsidP="0037693C"/>
    <w:tbl>
      <w:tblPr>
        <w:tblStyle w:val="Tablaconcuadrcula"/>
        <w:tblW w:w="9356" w:type="dxa"/>
        <w:tblLook w:val="04A0" w:firstRow="1" w:lastRow="0" w:firstColumn="1" w:lastColumn="0" w:noHBand="0" w:noVBand="1"/>
      </w:tblPr>
      <w:tblGrid>
        <w:gridCol w:w="3119"/>
        <w:gridCol w:w="2977"/>
        <w:gridCol w:w="3260"/>
      </w:tblGrid>
      <w:tr w:rsidR="0037693C" w14:paraId="4BE20CA0" w14:textId="77777777" w:rsidTr="0040598A">
        <w:tc>
          <w:tcPr>
            <w:tcW w:w="3119" w:type="dxa"/>
            <w:tcBorders>
              <w:top w:val="nil"/>
              <w:left w:val="nil"/>
            </w:tcBorders>
          </w:tcPr>
          <w:p w14:paraId="1AC6A93E" w14:textId="77777777" w:rsidR="0037693C" w:rsidRDefault="0037693C" w:rsidP="0037693C"/>
        </w:tc>
        <w:tc>
          <w:tcPr>
            <w:tcW w:w="2977" w:type="dxa"/>
          </w:tcPr>
          <w:p w14:paraId="12B39A66" w14:textId="445BD79D" w:rsidR="0037693C" w:rsidRDefault="0037693C" w:rsidP="0037693C">
            <w:r>
              <w:t>Windows</w:t>
            </w:r>
          </w:p>
        </w:tc>
        <w:tc>
          <w:tcPr>
            <w:tcW w:w="3260" w:type="dxa"/>
          </w:tcPr>
          <w:p w14:paraId="0F36FF05" w14:textId="4A7D17C1" w:rsidR="0037693C" w:rsidRDefault="0037693C" w:rsidP="0037693C">
            <w:r>
              <w:t>Ubuntu</w:t>
            </w:r>
          </w:p>
        </w:tc>
      </w:tr>
      <w:tr w:rsidR="0037693C" w14:paraId="2D5ED8E9" w14:textId="77777777" w:rsidTr="0040598A">
        <w:tc>
          <w:tcPr>
            <w:tcW w:w="3119" w:type="dxa"/>
          </w:tcPr>
          <w:p w14:paraId="01CD9704" w14:textId="5F3D20D8" w:rsidR="0037693C" w:rsidRDefault="0037693C" w:rsidP="0037693C">
            <w:r>
              <w:t>Sistemas de Archivos</w:t>
            </w:r>
          </w:p>
        </w:tc>
        <w:tc>
          <w:tcPr>
            <w:tcW w:w="2977" w:type="dxa"/>
          </w:tcPr>
          <w:p w14:paraId="3A0B3D9A" w14:textId="532657B2" w:rsidR="0037693C" w:rsidRDefault="0040598A" w:rsidP="0037693C">
            <w:r>
              <w:t>NTFS</w:t>
            </w:r>
          </w:p>
        </w:tc>
        <w:tc>
          <w:tcPr>
            <w:tcW w:w="3260" w:type="dxa"/>
          </w:tcPr>
          <w:p w14:paraId="5C4710DD" w14:textId="74F7C050" w:rsidR="0037693C" w:rsidRDefault="0040598A" w:rsidP="0037693C">
            <w:r>
              <w:t>EXT4</w:t>
            </w:r>
          </w:p>
        </w:tc>
      </w:tr>
      <w:tr w:rsidR="0037693C" w14:paraId="720995E8" w14:textId="77777777" w:rsidTr="0040598A">
        <w:tc>
          <w:tcPr>
            <w:tcW w:w="3119" w:type="dxa"/>
          </w:tcPr>
          <w:p w14:paraId="42B27877" w14:textId="09FF6A43" w:rsidR="0037693C" w:rsidRDefault="0040598A" w:rsidP="0037693C">
            <w:r>
              <w:t>Particiones</w:t>
            </w:r>
          </w:p>
        </w:tc>
        <w:tc>
          <w:tcPr>
            <w:tcW w:w="2977" w:type="dxa"/>
          </w:tcPr>
          <w:p w14:paraId="73B3F18A" w14:textId="3510700C" w:rsidR="0037693C" w:rsidRDefault="0040598A" w:rsidP="0037693C">
            <w:r>
              <w:t>30GB 50MB Sistema</w:t>
            </w:r>
          </w:p>
        </w:tc>
        <w:tc>
          <w:tcPr>
            <w:tcW w:w="3260" w:type="dxa"/>
          </w:tcPr>
          <w:p w14:paraId="59461E69" w14:textId="36261F5C" w:rsidR="0037693C" w:rsidRDefault="0040598A" w:rsidP="0037693C">
            <w:r>
              <w:t>30GB 535 MB Sistema</w:t>
            </w:r>
          </w:p>
        </w:tc>
      </w:tr>
    </w:tbl>
    <w:p w14:paraId="4638BAD5" w14:textId="125432AD" w:rsidR="0037693C" w:rsidRDefault="0037693C" w:rsidP="0037693C"/>
    <w:p w14:paraId="4328DD81" w14:textId="2B946AC5" w:rsidR="0040598A" w:rsidRPr="0037693C" w:rsidRDefault="0040598A" w:rsidP="0037693C">
      <w:r w:rsidRPr="0040598A">
        <w:drawing>
          <wp:inline distT="0" distB="0" distL="0" distR="0" wp14:anchorId="00CB5DCD" wp14:editId="52384433">
            <wp:extent cx="5759450" cy="2851786"/>
            <wp:effectExtent l="0" t="0" r="0" b="5715"/>
            <wp:docPr id="52182378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23786" name="Imagen 1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4052" cy="28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98A">
        <w:t xml:space="preserve"> </w:t>
      </w:r>
      <w:r w:rsidRPr="0040598A">
        <w:drawing>
          <wp:inline distT="0" distB="0" distL="0" distR="0" wp14:anchorId="4FABC0FF" wp14:editId="1BFBD704">
            <wp:extent cx="5759450" cy="1222375"/>
            <wp:effectExtent l="0" t="0" r="0" b="0"/>
            <wp:docPr id="595257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5757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98A" w:rsidRPr="0037693C" w:rsidSect="00966D31">
      <w:headerReference w:type="default" r:id="rId30"/>
      <w:footerReference w:type="even" r:id="rId31"/>
      <w:footerReference w:type="default" r:id="rId32"/>
      <w:footerReference w:type="first" r:id="rId33"/>
      <w:pgSz w:w="11906" w:h="16838" w:code="9"/>
      <w:pgMar w:top="1418" w:right="1418" w:bottom="1418" w:left="1418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B2FE1" w14:textId="77777777" w:rsidR="00D967FE" w:rsidRDefault="00D967FE" w:rsidP="004309A0">
      <w:r>
        <w:separator/>
      </w:r>
    </w:p>
  </w:endnote>
  <w:endnote w:type="continuationSeparator" w:id="0">
    <w:p w14:paraId="2E150FE0" w14:textId="77777777" w:rsidR="00D967FE" w:rsidRDefault="00D967FE" w:rsidP="00430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Content>
      <w:p w14:paraId="130B22B5" w14:textId="77777777" w:rsidR="001205A1" w:rsidRDefault="001205A1" w:rsidP="004309A0">
        <w:pPr>
          <w:pStyle w:val="Piedepgina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2D3F249D" w14:textId="77777777" w:rsidR="001205A1" w:rsidRDefault="001205A1" w:rsidP="004309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BB235" w14:textId="29C13EF7" w:rsidR="00966D31" w:rsidRDefault="00966D31" w:rsidP="004309A0">
    <w:pPr>
      <w:pStyle w:val="Piedepgina"/>
    </w:pPr>
    <w:r>
      <w:t>Carles Morales Amat</w:t>
    </w:r>
    <w:r w:rsidR="00162437">
      <w:tab/>
      <w:t xml:space="preserve">                                                                                   Página | </w:t>
    </w:r>
    <w:r w:rsidR="00162437">
      <w:fldChar w:fldCharType="begin"/>
    </w:r>
    <w:r w:rsidR="00162437">
      <w:instrText>PAGE   \* MERGEFORMAT</w:instrText>
    </w:r>
    <w:r w:rsidR="00162437">
      <w:fldChar w:fldCharType="separate"/>
    </w:r>
    <w:r w:rsidR="00162437">
      <w:t>1</w:t>
    </w:r>
    <w:r w:rsidR="00162437">
      <w:fldChar w:fldCharType="end"/>
    </w:r>
  </w:p>
  <w:p w14:paraId="2513113F" w14:textId="74A0ADE2" w:rsidR="001205A1" w:rsidRDefault="00971E73" w:rsidP="004309A0">
    <w:pPr>
      <w:pStyle w:val="Piedepgina"/>
    </w:pPr>
    <w:r w:rsidRPr="0000352C">
      <w:rPr>
        <w:lang w:bidi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ABB2EEF" wp14:editId="75E8A44A">
              <wp:simplePos x="0" y="0"/>
              <wp:positionH relativeFrom="page">
                <wp:posOffset>6322695</wp:posOffset>
              </wp:positionH>
              <wp:positionV relativeFrom="page">
                <wp:posOffset>9196375</wp:posOffset>
              </wp:positionV>
              <wp:extent cx="1311910" cy="1804670"/>
              <wp:effectExtent l="0" t="0" r="2540" b="5080"/>
              <wp:wrapNone/>
              <wp:docPr id="550750473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311910" cy="1804670"/>
                        <a:chOff x="0" y="0"/>
                        <a:chExt cx="7771132" cy="10053322"/>
                      </a:xfrm>
                    </wpg:grpSpPr>
                    <wps:wsp>
                      <wps:cNvPr id="1281406630" name="Forma"/>
                      <wps:cNvSpPr/>
                      <wps:spPr>
                        <a:xfrm>
                          <a:off x="0" y="2552701"/>
                          <a:ext cx="5845812" cy="75006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0687"/>
                              </a:moveTo>
                              <a:lnTo>
                                <a:pt x="0" y="21600"/>
                              </a:lnTo>
                              <a:lnTo>
                                <a:pt x="1769" y="21600"/>
                              </a:lnTo>
                              <a:lnTo>
                                <a:pt x="21600" y="6148"/>
                              </a:lnTo>
                              <a:lnTo>
                                <a:pt x="1371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605748017" name="Triángulo"/>
                      <wps:cNvSpPr/>
                      <wps:spPr>
                        <a:xfrm>
                          <a:off x="0" y="2044700"/>
                          <a:ext cx="3907791" cy="781685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10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864647940" name="Forma"/>
                      <wps:cNvSpPr/>
                      <wps:spPr>
                        <a:xfrm>
                          <a:off x="0" y="0"/>
                          <a:ext cx="7771132" cy="90398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FB2324" id="Grupo 1" o:spid="_x0000_s1026" alt="&quot;&quot;" style="position:absolute;margin-left:497.85pt;margin-top:724.1pt;width:103.3pt;height:142.1pt;rotation:180;z-index:-251655168;mso-position-horizontal-relative:page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">
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" path="m,10687l,21600r1769,l21600,6148,13712,,,10687xe" fillcolor="#d8d8d8 [2732]" stroked="f" strokeweight="1pt">
                <v:stroke miterlimit="4" joinstyle="miter"/>
                <v:path arrowok="t" o:extrusionok="f" o:connecttype="custom" o:connectlocs="2922906,3750311;2922906,3750311;2922906,3750311;2922906,3750311" o:connectangles="0,90,180,270"/>
              </v:shape>
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" path="m,21600l21600,10802,,,,21600xe" fillcolor="#00c1c7 [3205]" stroked="f" strokeweight="1pt">
                <v:stroke miterlimit="4" joinstyle="miter"/>
                <v:path arrowok="t" o:extrusionok="f" o:connecttype="custom" o:connectlocs="1953896,3908426;1953896,3908426;1953896,3908426;1953896,3908426" o:connectangles="0,90,180,270"/>
              </v:shape>
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6,4519931;3885566,4519931;3885566,4519931;3885566,4519931" o:connectangles="0,90,180,270"/>
              </v:shape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5073" w14:textId="78E22482" w:rsidR="00966D31" w:rsidRDefault="00252237" w:rsidP="004309A0">
    <w:pPr>
      <w:pStyle w:val="Piedepgina"/>
    </w:pPr>
    <w:r>
      <w:tab/>
    </w:r>
    <w:r>
      <w:tab/>
    </w:r>
    <w:r w:rsidR="00966D31">
      <w:t>CARLES MORALES AMAT</w:t>
    </w:r>
  </w:p>
  <w:p w14:paraId="25B86C1B" w14:textId="536154E5" w:rsidR="00966D31" w:rsidRDefault="00252237" w:rsidP="004309A0">
    <w:pPr>
      <w:pStyle w:val="Piedepgina"/>
    </w:pPr>
    <w:r>
      <w:tab/>
    </w:r>
    <w:r>
      <w:tab/>
    </w:r>
    <w:r w:rsidR="00966D31" w:rsidRPr="00966D31">
      <w:t>1ºDAW M</w:t>
    </w:r>
  </w:p>
  <w:p w14:paraId="1BD1E2B3" w14:textId="2A7EE2F5" w:rsidR="00966D31" w:rsidRDefault="00966D31" w:rsidP="004309A0">
    <w:pPr>
      <w:pStyle w:val="Piedepgina"/>
    </w:pPr>
  </w:p>
  <w:p w14:paraId="60D58B5F" w14:textId="7B50A874" w:rsidR="00966D31" w:rsidRDefault="00966D31" w:rsidP="004309A0">
    <w:pPr>
      <w:pStyle w:val="Piedepgina"/>
    </w:pPr>
  </w:p>
  <w:p w14:paraId="605B6E63" w14:textId="77777777" w:rsidR="00966D31" w:rsidRDefault="00966D31" w:rsidP="004309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3A2C0" w14:textId="77777777" w:rsidR="00D967FE" w:rsidRDefault="00D967FE" w:rsidP="004309A0">
      <w:r>
        <w:separator/>
      </w:r>
    </w:p>
  </w:footnote>
  <w:footnote w:type="continuationSeparator" w:id="0">
    <w:p w14:paraId="06599413" w14:textId="77777777" w:rsidR="00D967FE" w:rsidRDefault="00D967FE" w:rsidP="00430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02746" w14:textId="11D2EADC" w:rsidR="00971E73" w:rsidRDefault="00971E73" w:rsidP="004309A0">
    <w:pPr>
      <w:pStyle w:val="Encabezado"/>
    </w:pPr>
    <w:r w:rsidRPr="0000352C">
      <w:rPr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5A9EC1C" wp14:editId="6427B299">
              <wp:simplePos x="0" y="0"/>
              <wp:positionH relativeFrom="page">
                <wp:posOffset>-121568</wp:posOffset>
              </wp:positionH>
              <wp:positionV relativeFrom="page">
                <wp:posOffset>-470414</wp:posOffset>
              </wp:positionV>
              <wp:extent cx="1311910" cy="1804670"/>
              <wp:effectExtent l="0" t="0" r="2540" b="5080"/>
              <wp:wrapNone/>
              <wp:docPr id="1624328916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11910" cy="1804670"/>
                        <a:chOff x="0" y="0"/>
                        <a:chExt cx="7771132" cy="10053322"/>
                      </a:xfrm>
                    </wpg:grpSpPr>
                    <wps:wsp>
                      <wps:cNvPr id="522662765" name="Forma"/>
                      <wps:cNvSpPr/>
                      <wps:spPr>
                        <a:xfrm>
                          <a:off x="0" y="2552701"/>
                          <a:ext cx="5845812" cy="75006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0687"/>
                              </a:moveTo>
                              <a:lnTo>
                                <a:pt x="0" y="21600"/>
                              </a:lnTo>
                              <a:lnTo>
                                <a:pt x="1769" y="21600"/>
                              </a:lnTo>
                              <a:lnTo>
                                <a:pt x="21600" y="6148"/>
                              </a:lnTo>
                              <a:lnTo>
                                <a:pt x="1371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17570097" name="Triángulo"/>
                      <wps:cNvSpPr/>
                      <wps:spPr>
                        <a:xfrm>
                          <a:off x="0" y="2044700"/>
                          <a:ext cx="3907791" cy="781685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10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09239666" name="Forma"/>
                      <wps:cNvSpPr/>
                      <wps:spPr>
                        <a:xfrm>
                          <a:off x="0" y="0"/>
                          <a:ext cx="7771132" cy="90398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97E3A6" id="Grupo 1" o:spid="_x0000_s1026" alt="&quot;&quot;" style="position:absolute;margin-left:-9.55pt;margin-top:-37.05pt;width:103.3pt;height:142.1pt;z-index:-251657216;mso-position-horizontal-relative:page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">
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" path="m,10687l,21600r1769,l21600,6148,13712,,,10687xe" fillcolor="#d8d8d8 [2732]" stroked="f" strokeweight="1pt">
                <v:stroke miterlimit="4" joinstyle="miter"/>
                <v:path arrowok="t" o:extrusionok="f" o:connecttype="custom" o:connectlocs="2922906,3750311;2922906,3750311;2922906,3750311;2922906,3750311" o:connectangles="0,90,180,270"/>
              </v:shape>
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" path="m,21600l21600,10802,,,,21600xe" fillcolor="#00c1c7 [3205]" stroked="f" strokeweight="1pt">
                <v:stroke miterlimit="4" joinstyle="miter"/>
                <v:path arrowok="t" o:extrusionok="f" o:connecttype="custom" o:connectlocs="1953896,3908426;1953896,3908426;1953896,3908426;1953896,3908426" o:connectangles="0,90,180,270"/>
              </v:shape>
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6,4519931;3885566,4519931;3885566,4519931;3885566,4519931" o:connectangles="0,90,180,27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D2783"/>
    <w:multiLevelType w:val="hybridMultilevel"/>
    <w:tmpl w:val="F93E5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153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73"/>
    <w:rsid w:val="0000352C"/>
    <w:rsid w:val="0008184B"/>
    <w:rsid w:val="000C4ED1"/>
    <w:rsid w:val="000D4E01"/>
    <w:rsid w:val="00116B83"/>
    <w:rsid w:val="001205A1"/>
    <w:rsid w:val="00141EC2"/>
    <w:rsid w:val="00162437"/>
    <w:rsid w:val="001739BC"/>
    <w:rsid w:val="00252237"/>
    <w:rsid w:val="002560A5"/>
    <w:rsid w:val="002877E8"/>
    <w:rsid w:val="002B0D15"/>
    <w:rsid w:val="002E7C4E"/>
    <w:rsid w:val="0031055C"/>
    <w:rsid w:val="00334A65"/>
    <w:rsid w:val="00340D9A"/>
    <w:rsid w:val="00371EE1"/>
    <w:rsid w:val="0037693C"/>
    <w:rsid w:val="003A798E"/>
    <w:rsid w:val="0040598A"/>
    <w:rsid w:val="00425A99"/>
    <w:rsid w:val="004309A0"/>
    <w:rsid w:val="004429E4"/>
    <w:rsid w:val="005E6B25"/>
    <w:rsid w:val="005F4F46"/>
    <w:rsid w:val="00651EC3"/>
    <w:rsid w:val="0069631F"/>
    <w:rsid w:val="006C60E6"/>
    <w:rsid w:val="006C65EB"/>
    <w:rsid w:val="006E6902"/>
    <w:rsid w:val="00707E89"/>
    <w:rsid w:val="007B0740"/>
    <w:rsid w:val="007C1BAB"/>
    <w:rsid w:val="00966D31"/>
    <w:rsid w:val="00971E73"/>
    <w:rsid w:val="00991DDE"/>
    <w:rsid w:val="009C0987"/>
    <w:rsid w:val="00A15CF7"/>
    <w:rsid w:val="00A24793"/>
    <w:rsid w:val="00A31A5B"/>
    <w:rsid w:val="00A81248"/>
    <w:rsid w:val="00A84125"/>
    <w:rsid w:val="00BA2813"/>
    <w:rsid w:val="00C66528"/>
    <w:rsid w:val="00C66BFC"/>
    <w:rsid w:val="00C673F6"/>
    <w:rsid w:val="00C778ED"/>
    <w:rsid w:val="00C806A1"/>
    <w:rsid w:val="00C915F0"/>
    <w:rsid w:val="00D967FE"/>
    <w:rsid w:val="00EC4AA3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2D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141EC2"/>
    <w:rPr>
      <w:rFonts w:asciiTheme="majorHAnsi" w:hAnsiTheme="majorHAnsi"/>
      <w:noProof/>
    </w:rPr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eastAsiaTheme="majorEastAsia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1739BC"/>
    <w:pPr>
      <w:keepNext/>
      <w:keepLines/>
      <w:outlineLvl w:val="2"/>
    </w:pPr>
    <w:rPr>
      <w:rFonts w:eastAsiaTheme="majorEastAsia" w:cstheme="majorBidi"/>
      <w:b/>
      <w:color w:val="123869" w:themeColor="accent1"/>
      <w:sz w:val="56"/>
      <w:szCs w:val="5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eastAsiaTheme="majorEastAsia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1739BC"/>
    <w:rPr>
      <w:rFonts w:asciiTheme="majorHAnsi" w:eastAsiaTheme="majorEastAsia" w:hAnsiTheme="majorHAnsi" w:cstheme="majorBidi"/>
      <w:b/>
      <w:noProof/>
      <w:color w:val="123869" w:themeColor="accent1"/>
      <w:sz w:val="56"/>
      <w:szCs w:val="5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Ttulo2"/>
    <w:next w:val="Normal"/>
    <w:uiPriority w:val="5"/>
    <w:qFormat/>
    <w:rsid w:val="00707E89"/>
    <w:rPr>
      <w:sz w:val="4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paragraph" w:styleId="TtuloTDC">
    <w:name w:val="TOC Heading"/>
    <w:basedOn w:val="Ttulo1"/>
    <w:next w:val="Normal"/>
    <w:uiPriority w:val="39"/>
    <w:unhideWhenUsed/>
    <w:qFormat/>
    <w:rsid w:val="00707E89"/>
    <w:pPr>
      <w:spacing w:line="259" w:lineRule="auto"/>
      <w:outlineLvl w:val="9"/>
    </w:pPr>
    <w:rPr>
      <w:b w:val="0"/>
      <w:noProof w:val="0"/>
      <w:color w:val="0D294E" w:themeColor="accent1" w:themeShade="BF"/>
      <w:sz w:val="32"/>
      <w:lang w:eastAsia="es-ES"/>
    </w:rPr>
  </w:style>
  <w:style w:type="paragraph" w:styleId="ndice1">
    <w:name w:val="index 1"/>
    <w:basedOn w:val="Normal"/>
    <w:next w:val="Normal"/>
    <w:autoRedefine/>
    <w:uiPriority w:val="99"/>
    <w:semiHidden/>
    <w:rsid w:val="00707E89"/>
    <w:pPr>
      <w:ind w:left="480" w:hanging="480"/>
    </w:pPr>
  </w:style>
  <w:style w:type="paragraph" w:styleId="TDC2">
    <w:name w:val="toc 2"/>
    <w:basedOn w:val="Normal"/>
    <w:next w:val="Normal"/>
    <w:autoRedefine/>
    <w:uiPriority w:val="39"/>
    <w:rsid w:val="00707E8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07E89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rsid w:val="00707E89"/>
    <w:pPr>
      <w:spacing w:after="100"/>
    </w:pPr>
  </w:style>
  <w:style w:type="paragraph" w:styleId="TDC3">
    <w:name w:val="toc 3"/>
    <w:basedOn w:val="Normal"/>
    <w:next w:val="Normal"/>
    <w:autoRedefine/>
    <w:uiPriority w:val="39"/>
    <w:rsid w:val="001739BC"/>
    <w:pPr>
      <w:spacing w:after="100"/>
      <w:ind w:left="480"/>
    </w:pPr>
  </w:style>
  <w:style w:type="paragraph" w:styleId="Prrafodelista">
    <w:name w:val="List Paragraph"/>
    <w:basedOn w:val="Normal"/>
    <w:uiPriority w:val="34"/>
    <w:semiHidden/>
    <w:qFormat/>
    <w:rsid w:val="00BA2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morama\AppData\Roaming\Microsoft\Plantilla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CB8B14-C3B4-4EB9-9696-6E0F4FFBD5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12</Pages>
  <Words>686</Words>
  <Characters>3774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2024-01-09T17:38:00Z</dcterms:created>
  <dcterms:modified xsi:type="dcterms:W3CDTF">2024-02-02T19:32:00Z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